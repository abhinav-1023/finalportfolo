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tblpY="1"/>
        <w:tblOverlap w:val="never"/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358"/>
        <w:gridCol w:w="252"/>
        <w:gridCol w:w="6470"/>
      </w:tblGrid>
      <w:tr w:rsidR="001B2ABD" w14:paraId="096D8A97" w14:textId="77777777" w:rsidTr="000B2EA8">
        <w:trPr>
          <w:trHeight w:val="5518"/>
        </w:trPr>
        <w:tc>
          <w:tcPr>
            <w:tcW w:w="4358" w:type="dxa"/>
            <w:vAlign w:val="bottom"/>
          </w:tcPr>
          <w:p w14:paraId="1550E726" w14:textId="4A5F6F98" w:rsidR="001B2ABD" w:rsidRDefault="00D31DA6" w:rsidP="000B2EA8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20B7F2C5" wp14:editId="042C4B8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639060" cy="2765893"/>
                  <wp:effectExtent l="38100" t="38100" r="46990" b="53975"/>
                  <wp:wrapSquare wrapText="bothSides"/>
                  <wp:docPr id="330403377" name="Picture 3304033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403377" name="Picture 3304033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6301" cy="2773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scene3d>
                            <a:camera prst="orthographicFront">
                              <a:rot lat="0" lon="0" rev="0"/>
                            </a:camera>
                            <a:lightRig rig="threePt" dir="t"/>
                          </a:scene3d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52" w:type="dxa"/>
          </w:tcPr>
          <w:p w14:paraId="5BC05BE5" w14:textId="77777777" w:rsidR="001B2ABD" w:rsidRDefault="001B2ABD" w:rsidP="000B2EA8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7D924348" w14:textId="19B92033" w:rsidR="001B2ABD" w:rsidRDefault="009D0774" w:rsidP="000B2EA8">
            <w:pPr>
              <w:pStyle w:val="Title"/>
            </w:pPr>
            <w:r>
              <w:t xml:space="preserve">abhinav </w:t>
            </w:r>
            <w:r w:rsidR="008E56BD">
              <w:t>SHARMA</w:t>
            </w:r>
          </w:p>
          <w:p w14:paraId="6F2C16A4" w14:textId="63270549" w:rsidR="001B2ABD" w:rsidRDefault="009D0774" w:rsidP="000B2EA8">
            <w:pPr>
              <w:pStyle w:val="Subtitle"/>
            </w:pPr>
            <w:r w:rsidRPr="000B2EA8">
              <w:rPr>
                <w:spacing w:val="0"/>
                <w:w w:val="34"/>
              </w:rPr>
              <w:t>STUDENT|</w:t>
            </w:r>
            <w:r w:rsidR="0007606E" w:rsidRPr="000B2EA8">
              <w:rPr>
                <w:spacing w:val="0"/>
                <w:w w:val="34"/>
              </w:rPr>
              <w:t>COMPUTER SCIENCE ENGINEE</w:t>
            </w:r>
            <w:r w:rsidR="0007606E" w:rsidRPr="000B2EA8">
              <w:rPr>
                <w:spacing w:val="26"/>
                <w:w w:val="34"/>
              </w:rPr>
              <w:t>R</w:t>
            </w:r>
          </w:p>
        </w:tc>
      </w:tr>
      <w:tr w:rsidR="001B2ABD" w14:paraId="37933F3A" w14:textId="77777777" w:rsidTr="000B2EA8">
        <w:tc>
          <w:tcPr>
            <w:tcW w:w="4358" w:type="dxa"/>
          </w:tcPr>
          <w:p w14:paraId="4C6B57D5" w14:textId="4D1AA210" w:rsidR="00036450" w:rsidRDefault="00036450" w:rsidP="000B2EA8">
            <w:pPr>
              <w:pStyle w:val="Heading3"/>
            </w:pPr>
          </w:p>
          <w:p w14:paraId="4D156B62" w14:textId="77777777" w:rsidR="00036450" w:rsidRDefault="00036450" w:rsidP="000B2EA8"/>
          <w:sdt>
            <w:sdtPr>
              <w:id w:val="-1954003311"/>
              <w:placeholder>
                <w:docPart w:val="230D2F1C40E74B5D99F393BCC68BEDEB"/>
              </w:placeholder>
              <w:temporary/>
              <w:showingPlcHdr/>
              <w15:appearance w15:val="hidden"/>
            </w:sdtPr>
            <w:sdtEndPr/>
            <w:sdtContent>
              <w:p w14:paraId="49C562BF" w14:textId="77777777" w:rsidR="00036450" w:rsidRPr="00CB0055" w:rsidRDefault="00CB0055" w:rsidP="000B2EA8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36CE7CF1953A48589518A0A5C483DD7B"/>
              </w:placeholder>
              <w:temporary/>
              <w:showingPlcHdr/>
              <w15:appearance w15:val="hidden"/>
            </w:sdtPr>
            <w:sdtEndPr/>
            <w:sdtContent>
              <w:p w14:paraId="346A128D" w14:textId="77777777" w:rsidR="004D3011" w:rsidRDefault="004D3011" w:rsidP="000B2EA8">
                <w:r w:rsidRPr="004D3011">
                  <w:t>PHONE:</w:t>
                </w:r>
              </w:p>
            </w:sdtContent>
          </w:sdt>
          <w:p w14:paraId="0981FF8C" w14:textId="5A16CA0C" w:rsidR="004D3011" w:rsidRDefault="00FD7186" w:rsidP="000B2EA8">
            <w:r>
              <w:t>9906174526</w:t>
            </w:r>
          </w:p>
          <w:p w14:paraId="606D8592" w14:textId="77777777" w:rsidR="00FD7186" w:rsidRDefault="00FD7186" w:rsidP="000B2EA8"/>
          <w:p w14:paraId="342D8569" w14:textId="20237076" w:rsidR="005B2288" w:rsidRPr="004D3011" w:rsidRDefault="000B2EA8" w:rsidP="000B2EA8">
            <w:sdt>
              <w:sdtPr>
                <w:id w:val="-240260293"/>
                <w:placeholder>
                  <w:docPart w:val="E9833E8FED39432C85A364A73FDF708E"/>
                </w:placeholder>
                <w:temporary/>
                <w:showingPlcHdr/>
                <w15:appearance w15:val="hidden"/>
              </w:sdtPr>
              <w:sdtEndPr/>
              <w:sdtContent>
                <w:r w:rsidR="004D3011" w:rsidRPr="004D3011">
                  <w:t>EMAIL:</w:t>
                </w:r>
              </w:sdtContent>
            </w:sdt>
            <w:r w:rsidR="00FD7186">
              <w:t>sharma2004223</w:t>
            </w:r>
            <w:r w:rsidR="005B2288">
              <w:t>@Gmail.com</w:t>
            </w:r>
          </w:p>
        </w:tc>
        <w:tc>
          <w:tcPr>
            <w:tcW w:w="252" w:type="dxa"/>
          </w:tcPr>
          <w:p w14:paraId="5163E689" w14:textId="77777777" w:rsidR="001B2ABD" w:rsidRDefault="001B2ABD" w:rsidP="000B2EA8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B142808F46654197BE21AFDA77BC6081"/>
              </w:placeholder>
              <w:temporary/>
              <w:showingPlcHdr/>
              <w15:appearance w15:val="hidden"/>
            </w:sdtPr>
            <w:sdtEndPr/>
            <w:sdtContent>
              <w:p w14:paraId="008FE400" w14:textId="77777777" w:rsidR="001B2ABD" w:rsidRDefault="00E25A26" w:rsidP="000B2EA8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145DFE08" w14:textId="024760CA" w:rsidR="00102543" w:rsidRPr="00102543" w:rsidRDefault="00102543" w:rsidP="000B2EA8">
            <w:pPr>
              <w:rPr>
                <w:b/>
                <w:bCs/>
                <w:sz w:val="20"/>
                <w:szCs w:val="20"/>
              </w:rPr>
            </w:pPr>
            <w:r w:rsidRPr="00102543">
              <w:rPr>
                <w:b/>
                <w:bCs/>
                <w:sz w:val="20"/>
                <w:szCs w:val="20"/>
              </w:rPr>
              <w:t>MV INTERNATIONAL SCHOOL</w:t>
            </w:r>
          </w:p>
          <w:p w14:paraId="5F158703" w14:textId="19F62E61" w:rsidR="00036450" w:rsidRDefault="00090764" w:rsidP="000B2EA8">
            <w:r>
              <w:t>Class 10</w:t>
            </w:r>
            <w:r w:rsidRPr="00090764">
              <w:rPr>
                <w:vertAlign w:val="superscript"/>
              </w:rPr>
              <w:t>th</w:t>
            </w:r>
            <w:r>
              <w:t xml:space="preserve"> – 8.</w:t>
            </w:r>
            <w:r w:rsidR="003D5111">
              <w:t>0</w:t>
            </w:r>
            <w:r>
              <w:t xml:space="preserve"> CGPA</w:t>
            </w:r>
          </w:p>
          <w:p w14:paraId="59B7A665" w14:textId="674FB6CF" w:rsidR="00090764" w:rsidRDefault="00090764" w:rsidP="000B2EA8">
            <w:r>
              <w:t>Class 12</w:t>
            </w:r>
            <w:r w:rsidRPr="00090764">
              <w:rPr>
                <w:vertAlign w:val="superscript"/>
              </w:rPr>
              <w:t>th</w:t>
            </w:r>
            <w:r>
              <w:t xml:space="preserve"> – </w:t>
            </w:r>
            <w:r w:rsidR="003D5111">
              <w:t>8.6</w:t>
            </w:r>
            <w:r>
              <w:t xml:space="preserve"> CGPA </w:t>
            </w:r>
          </w:p>
          <w:p w14:paraId="2D4DEDB4" w14:textId="241BF8F8" w:rsidR="00036450" w:rsidRPr="00B359E4" w:rsidRDefault="00090764" w:rsidP="000B2EA8">
            <w:pPr>
              <w:pStyle w:val="Heading4"/>
            </w:pPr>
            <w:r>
              <w:t>Currently pursuing Computer Science Engineering from U.I.E.T KATHUA</w:t>
            </w:r>
          </w:p>
          <w:p w14:paraId="21A4D933" w14:textId="57231E42" w:rsidR="00036450" w:rsidRDefault="00036450" w:rsidP="000B2EA8"/>
          <w:sdt>
            <w:sdtPr>
              <w:id w:val="1001553383"/>
              <w:placeholder>
                <w:docPart w:val="EBAC030073534F98B2737232D5EFAB44"/>
              </w:placeholder>
              <w:temporary/>
              <w:showingPlcHdr/>
              <w15:appearance w15:val="hidden"/>
            </w:sdtPr>
            <w:sdtEndPr/>
            <w:sdtContent>
              <w:p w14:paraId="4C2D45F4" w14:textId="77777777" w:rsidR="00036450" w:rsidRDefault="00036450" w:rsidP="000B2EA8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0C336748" w14:textId="7F067417" w:rsidR="00090764" w:rsidRDefault="00090764" w:rsidP="000B2EA8">
            <w:pPr>
              <w:pStyle w:val="Heading4"/>
            </w:pPr>
            <w:r>
              <w:t>Freelancer [Full Stack Developer]</w:t>
            </w:r>
          </w:p>
          <w:p w14:paraId="6AEF3A03" w14:textId="77777777" w:rsidR="00090764" w:rsidRPr="00090764" w:rsidRDefault="00090764" w:rsidP="000B2EA8">
            <w:pPr>
              <w:pStyle w:val="Heading4"/>
              <w:numPr>
                <w:ilvl w:val="0"/>
                <w:numId w:val="1"/>
              </w:numPr>
              <w:rPr>
                <w:bCs/>
              </w:rPr>
            </w:pPr>
            <w:r>
              <w:t>Work as a backend developer in college website</w:t>
            </w:r>
          </w:p>
          <w:p w14:paraId="64EBFCC5" w14:textId="77777777" w:rsidR="00090764" w:rsidRPr="00090764" w:rsidRDefault="00090764" w:rsidP="000B2EA8">
            <w:pPr>
              <w:pStyle w:val="Heading4"/>
              <w:numPr>
                <w:ilvl w:val="0"/>
                <w:numId w:val="1"/>
              </w:numPr>
              <w:rPr>
                <w:bCs/>
              </w:rPr>
            </w:pPr>
            <w:r>
              <w:t>Made portfolio website</w:t>
            </w:r>
          </w:p>
          <w:p w14:paraId="5F82A14D" w14:textId="77777777" w:rsidR="00090764" w:rsidRPr="00090764" w:rsidRDefault="00090764" w:rsidP="000B2EA8">
            <w:pPr>
              <w:pStyle w:val="Heading4"/>
              <w:numPr>
                <w:ilvl w:val="0"/>
                <w:numId w:val="1"/>
              </w:numPr>
              <w:rPr>
                <w:bCs/>
              </w:rPr>
            </w:pPr>
            <w:r>
              <w:t xml:space="preserve">Made Simon game </w:t>
            </w:r>
          </w:p>
          <w:p w14:paraId="372E099D" w14:textId="4165BCDD" w:rsidR="004D3011" w:rsidRPr="00090764" w:rsidRDefault="00090764" w:rsidP="000B2EA8">
            <w:pPr>
              <w:pStyle w:val="Heading4"/>
              <w:rPr>
                <w:bCs/>
              </w:rPr>
            </w:pPr>
            <w:r>
              <w:t xml:space="preserve"> </w:t>
            </w:r>
            <w:r w:rsidR="00036450" w:rsidRPr="004D3011">
              <w:t xml:space="preserve"> </w:t>
            </w:r>
          </w:p>
          <w:p w14:paraId="7C339863" w14:textId="77777777" w:rsidR="004D3011" w:rsidRDefault="004D3011" w:rsidP="000B2EA8"/>
          <w:sdt>
            <w:sdtPr>
              <w:id w:val="1669594239"/>
              <w:placeholder>
                <w:docPart w:val="ACE0890CD9BA41DFAFF50CBA208D66E3"/>
              </w:placeholder>
              <w:temporary/>
              <w:showingPlcHdr/>
              <w15:appearance w15:val="hidden"/>
            </w:sdtPr>
            <w:sdtEndPr/>
            <w:sdtContent>
              <w:p w14:paraId="6269F9B6" w14:textId="77777777" w:rsidR="00036450" w:rsidRDefault="00180329" w:rsidP="000B2EA8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169D9CC0" w14:textId="77777777" w:rsidR="00036450" w:rsidRPr="004D3011" w:rsidRDefault="00112054" w:rsidP="000B2EA8">
            <w:pPr>
              <w:rPr>
                <w:color w:val="FFFFFF" w:themeColor="background1"/>
              </w:rPr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63B3F62A" wp14:editId="0F2E7968">
                  <wp:extent cx="3756660" cy="1257300"/>
                  <wp:effectExtent l="0" t="0" r="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"/>
                    </a:graphicData>
                  </a:graphic>
                </wp:inline>
              </w:drawing>
            </w:r>
          </w:p>
        </w:tc>
      </w:tr>
    </w:tbl>
    <w:p w14:paraId="26ED66DE" w14:textId="7F21193E" w:rsidR="00E93965" w:rsidRDefault="000B2EA8" w:rsidP="000C45FF">
      <w:pPr>
        <w:tabs>
          <w:tab w:val="left" w:pos="990"/>
        </w:tabs>
      </w:pPr>
      <w:r>
        <w:br w:type="textWrapping" w:clear="all"/>
      </w:r>
    </w:p>
    <w:sectPr w:rsidR="00E93965" w:rsidSect="0099493B">
      <w:headerReference w:type="default" r:id="rId1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68230C" w14:textId="77777777" w:rsidR="0099493B" w:rsidRDefault="0099493B" w:rsidP="000C45FF">
      <w:r>
        <w:separator/>
      </w:r>
    </w:p>
  </w:endnote>
  <w:endnote w:type="continuationSeparator" w:id="0">
    <w:p w14:paraId="2A8EEE47" w14:textId="77777777" w:rsidR="0099493B" w:rsidRDefault="0099493B" w:rsidP="000C45FF">
      <w:r>
        <w:continuationSeparator/>
      </w:r>
    </w:p>
  </w:endnote>
  <w:endnote w:type="continuationNotice" w:id="1">
    <w:p w14:paraId="6BEEDBC9" w14:textId="77777777" w:rsidR="0099493B" w:rsidRDefault="0099493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5DAF7" w14:textId="77777777" w:rsidR="0099493B" w:rsidRDefault="0099493B" w:rsidP="000C45FF">
      <w:r>
        <w:separator/>
      </w:r>
    </w:p>
  </w:footnote>
  <w:footnote w:type="continuationSeparator" w:id="0">
    <w:p w14:paraId="1BC897B1" w14:textId="77777777" w:rsidR="0099493B" w:rsidRDefault="0099493B" w:rsidP="000C45FF">
      <w:r>
        <w:continuationSeparator/>
      </w:r>
    </w:p>
  </w:footnote>
  <w:footnote w:type="continuationNotice" w:id="1">
    <w:p w14:paraId="5B640D44" w14:textId="77777777" w:rsidR="0099493B" w:rsidRDefault="0099493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73890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9BD20DB" wp14:editId="47A24567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79233A"/>
    <w:multiLevelType w:val="hybridMultilevel"/>
    <w:tmpl w:val="823A503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9075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764"/>
    <w:rsid w:val="00036450"/>
    <w:rsid w:val="0007606E"/>
    <w:rsid w:val="00090764"/>
    <w:rsid w:val="00094499"/>
    <w:rsid w:val="000B2EA8"/>
    <w:rsid w:val="000C45FF"/>
    <w:rsid w:val="000E3FD1"/>
    <w:rsid w:val="00102543"/>
    <w:rsid w:val="00112054"/>
    <w:rsid w:val="001317D8"/>
    <w:rsid w:val="001525E1"/>
    <w:rsid w:val="0015414B"/>
    <w:rsid w:val="00180329"/>
    <w:rsid w:val="0019001F"/>
    <w:rsid w:val="001A74A5"/>
    <w:rsid w:val="001B2ABD"/>
    <w:rsid w:val="001E0391"/>
    <w:rsid w:val="001E1759"/>
    <w:rsid w:val="001F1ECC"/>
    <w:rsid w:val="00225B86"/>
    <w:rsid w:val="00235D3F"/>
    <w:rsid w:val="002400EB"/>
    <w:rsid w:val="00256CF7"/>
    <w:rsid w:val="00281FD5"/>
    <w:rsid w:val="00285972"/>
    <w:rsid w:val="002E1833"/>
    <w:rsid w:val="0030481B"/>
    <w:rsid w:val="003156FC"/>
    <w:rsid w:val="003233B5"/>
    <w:rsid w:val="003254B5"/>
    <w:rsid w:val="0037121F"/>
    <w:rsid w:val="003910D8"/>
    <w:rsid w:val="003A6B7D"/>
    <w:rsid w:val="003B06CA"/>
    <w:rsid w:val="003B5D10"/>
    <w:rsid w:val="003D5111"/>
    <w:rsid w:val="004071FC"/>
    <w:rsid w:val="00445947"/>
    <w:rsid w:val="004813B3"/>
    <w:rsid w:val="00496591"/>
    <w:rsid w:val="004C043D"/>
    <w:rsid w:val="004C63E4"/>
    <w:rsid w:val="004D3011"/>
    <w:rsid w:val="005262AC"/>
    <w:rsid w:val="00557A75"/>
    <w:rsid w:val="0056014D"/>
    <w:rsid w:val="005B2288"/>
    <w:rsid w:val="005E39D5"/>
    <w:rsid w:val="00600670"/>
    <w:rsid w:val="0062123A"/>
    <w:rsid w:val="00646E75"/>
    <w:rsid w:val="006771D0"/>
    <w:rsid w:val="006A57D8"/>
    <w:rsid w:val="00715FCB"/>
    <w:rsid w:val="00743101"/>
    <w:rsid w:val="00764C9F"/>
    <w:rsid w:val="007775E1"/>
    <w:rsid w:val="007867A0"/>
    <w:rsid w:val="007927F5"/>
    <w:rsid w:val="00802CA0"/>
    <w:rsid w:val="008E56BD"/>
    <w:rsid w:val="009260CD"/>
    <w:rsid w:val="00940A66"/>
    <w:rsid w:val="00952C25"/>
    <w:rsid w:val="0099493B"/>
    <w:rsid w:val="009D0774"/>
    <w:rsid w:val="00A2118D"/>
    <w:rsid w:val="00AD0A50"/>
    <w:rsid w:val="00AD76E2"/>
    <w:rsid w:val="00AF0E46"/>
    <w:rsid w:val="00B024D8"/>
    <w:rsid w:val="00B20152"/>
    <w:rsid w:val="00B359E4"/>
    <w:rsid w:val="00B57D98"/>
    <w:rsid w:val="00B70850"/>
    <w:rsid w:val="00B70FDA"/>
    <w:rsid w:val="00C066B6"/>
    <w:rsid w:val="00C168F4"/>
    <w:rsid w:val="00C37BA1"/>
    <w:rsid w:val="00C4674C"/>
    <w:rsid w:val="00C506CF"/>
    <w:rsid w:val="00C72BED"/>
    <w:rsid w:val="00C9578B"/>
    <w:rsid w:val="00CB0055"/>
    <w:rsid w:val="00D22D0B"/>
    <w:rsid w:val="00D2522B"/>
    <w:rsid w:val="00D31DA6"/>
    <w:rsid w:val="00D422DE"/>
    <w:rsid w:val="00D459FB"/>
    <w:rsid w:val="00D5459D"/>
    <w:rsid w:val="00DA1F4D"/>
    <w:rsid w:val="00DD172A"/>
    <w:rsid w:val="00E25A26"/>
    <w:rsid w:val="00E4381A"/>
    <w:rsid w:val="00E55D74"/>
    <w:rsid w:val="00E63982"/>
    <w:rsid w:val="00E93965"/>
    <w:rsid w:val="00EA28A8"/>
    <w:rsid w:val="00ED34FE"/>
    <w:rsid w:val="00EF400B"/>
    <w:rsid w:val="00F16785"/>
    <w:rsid w:val="00F60274"/>
    <w:rsid w:val="00F77FB9"/>
    <w:rsid w:val="00FB068F"/>
    <w:rsid w:val="00FD512E"/>
    <w:rsid w:val="00FD7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04F6B5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chart" Target="charts/chart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Local\Microsoft\Office\16.0\DTS\en-IN%7b02F4BCB6-315A-4449-87DF-FD0DCDFEBB7D%7d\%7b555BCE8C-8670-4723-8B34-5B04204D6C24%7dtf00546271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0318953538515597"/>
          <c:y val="0"/>
          <c:w val="0.77095451810917148"/>
          <c:h val="0.96745406824146984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C &amp; C++</c:v>
                </c:pt>
                <c:pt idx="1">
                  <c:v>JAVA </c:v>
                </c:pt>
                <c:pt idx="2">
                  <c:v>PYHTON</c:v>
                </c:pt>
                <c:pt idx="3">
                  <c:v>FRONT END -HTML,CSS ,JS</c:v>
                </c:pt>
                <c:pt idx="4">
                  <c:v>BACK END - NODE JS 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0.7</c:v>
                </c:pt>
                <c:pt idx="1">
                  <c:v>0.7</c:v>
                </c:pt>
                <c:pt idx="2">
                  <c:v>0.65</c:v>
                </c:pt>
                <c:pt idx="3">
                  <c:v>0.75</c:v>
                </c:pt>
                <c:pt idx="4">
                  <c:v>0.8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dTable>
        <c:showHorzBorder val="1"/>
        <c:showVertBorder val="1"/>
        <c:showOutline val="1"/>
        <c:showKeys val="1"/>
        <c:spPr>
          <a:noFill/>
          <a:ln w="9525">
            <a:solidFill>
              <a:schemeClr val="tx1">
                <a:lumMod val="15000"/>
                <a:lumOff val="85000"/>
              </a:schemeClr>
            </a:solidFill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30D2F1C40E74B5D99F393BCC68BED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9C8E6E-FE19-488B-AF23-B68747C34F5A}"/>
      </w:docPartPr>
      <w:docPartBody>
        <w:p w:rsidR="00E832EB" w:rsidRDefault="006A0A23">
          <w:pPr>
            <w:pStyle w:val="230D2F1C40E74B5D99F393BCC68BEDEB"/>
          </w:pPr>
          <w:r w:rsidRPr="00CB0055">
            <w:t>Contact</w:t>
          </w:r>
        </w:p>
      </w:docPartBody>
    </w:docPart>
    <w:docPart>
      <w:docPartPr>
        <w:name w:val="36CE7CF1953A48589518A0A5C483DD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43833D-FA72-44FA-9247-230B1F12650E}"/>
      </w:docPartPr>
      <w:docPartBody>
        <w:p w:rsidR="00E832EB" w:rsidRDefault="006A0A23">
          <w:pPr>
            <w:pStyle w:val="36CE7CF1953A48589518A0A5C483DD7B"/>
          </w:pPr>
          <w:r w:rsidRPr="004D3011">
            <w:t>PHONE:</w:t>
          </w:r>
        </w:p>
      </w:docPartBody>
    </w:docPart>
    <w:docPart>
      <w:docPartPr>
        <w:name w:val="E9833E8FED39432C85A364A73FDF70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B312B8-EB26-46F9-B5A3-D09F1B89BA38}"/>
      </w:docPartPr>
      <w:docPartBody>
        <w:p w:rsidR="00E832EB" w:rsidRDefault="006A0A23">
          <w:pPr>
            <w:pStyle w:val="E9833E8FED39432C85A364A73FDF708E"/>
          </w:pPr>
          <w:r w:rsidRPr="004D3011">
            <w:t>EMAIL:</w:t>
          </w:r>
        </w:p>
      </w:docPartBody>
    </w:docPart>
    <w:docPart>
      <w:docPartPr>
        <w:name w:val="B142808F46654197BE21AFDA77BC60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84F6A1-18B1-4976-A5E5-60CEFB133E4E}"/>
      </w:docPartPr>
      <w:docPartBody>
        <w:p w:rsidR="00E832EB" w:rsidRDefault="006A0A23">
          <w:pPr>
            <w:pStyle w:val="B142808F46654197BE21AFDA77BC6081"/>
          </w:pPr>
          <w:r w:rsidRPr="00036450">
            <w:t>EDUCATION</w:t>
          </w:r>
        </w:p>
      </w:docPartBody>
    </w:docPart>
    <w:docPart>
      <w:docPartPr>
        <w:name w:val="EBAC030073534F98B2737232D5EFAB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69F6F0-5AB0-430B-B071-3EF3E11E6025}"/>
      </w:docPartPr>
      <w:docPartBody>
        <w:p w:rsidR="00E832EB" w:rsidRDefault="006A0A23">
          <w:pPr>
            <w:pStyle w:val="EBAC030073534F98B2737232D5EFAB44"/>
          </w:pPr>
          <w:r w:rsidRPr="00036450">
            <w:t>WORK EXPERIENCE</w:t>
          </w:r>
        </w:p>
      </w:docPartBody>
    </w:docPart>
    <w:docPart>
      <w:docPartPr>
        <w:name w:val="ACE0890CD9BA41DFAFF50CBA208D66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22537C-9B01-4549-9F88-4AC105F3DF2D}"/>
      </w:docPartPr>
      <w:docPartBody>
        <w:p w:rsidR="00E832EB" w:rsidRDefault="006A0A23">
          <w:pPr>
            <w:pStyle w:val="ACE0890CD9BA41DFAFF50CBA208D66E3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2EB"/>
    <w:rsid w:val="000910AF"/>
    <w:rsid w:val="00562648"/>
    <w:rsid w:val="006A0A23"/>
    <w:rsid w:val="007B65B6"/>
    <w:rsid w:val="00AB7D2C"/>
    <w:rsid w:val="00D0264F"/>
    <w:rsid w:val="00D677A2"/>
    <w:rsid w:val="00E832EB"/>
    <w:rsid w:val="00F62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kern w:val="0"/>
      <w:szCs w:val="26"/>
      <w:lang w:val="en-US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30D2F1C40E74B5D99F393BCC68BEDEB">
    <w:name w:val="230D2F1C40E74B5D99F393BCC68BEDEB"/>
  </w:style>
  <w:style w:type="paragraph" w:customStyle="1" w:styleId="36CE7CF1953A48589518A0A5C483DD7B">
    <w:name w:val="36CE7CF1953A48589518A0A5C483DD7B"/>
  </w:style>
  <w:style w:type="paragraph" w:customStyle="1" w:styleId="E9833E8FED39432C85A364A73FDF708E">
    <w:name w:val="E9833E8FED39432C85A364A73FDF708E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B142808F46654197BE21AFDA77BC6081">
    <w:name w:val="B142808F46654197BE21AFDA77BC6081"/>
  </w:style>
  <w:style w:type="paragraph" w:customStyle="1" w:styleId="EBAC030073534F98B2737232D5EFAB44">
    <w:name w:val="EBAC030073534F98B2737232D5EFAB44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kern w:val="0"/>
      <w:szCs w:val="26"/>
      <w:lang w:val="en-US" w:eastAsia="ja-JP"/>
      <w14:ligatures w14:val="none"/>
    </w:rPr>
  </w:style>
  <w:style w:type="paragraph" w:customStyle="1" w:styleId="ACE0890CD9BA41DFAFF50CBA208D66E3">
    <w:name w:val="ACE0890CD9BA41DFAFF50CBA208D66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326129-37B8-4D39-AC61-11FF51A83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{555BCE8C-8670-4723-8B34-5B04204D6C24}tf00546271_win32</Template>
  <TotalTime>0</TotalTime>
  <Pages>1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2023-09-29T17:03:00Z</dcterms:created>
  <dcterms:modified xsi:type="dcterms:W3CDTF">2024-03-05T07:48:00Z</dcterms:modified>
</cp:coreProperties>
</file>